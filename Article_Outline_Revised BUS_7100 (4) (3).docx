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6"/>
        <w:gridCol w:w="8222"/>
      </w:tblGrid>
      <w:tr w:rsidR="000C045D" w14:paraId="5FD8371A" w14:textId="77777777" w:rsidTr="000F1B1F">
        <w:trPr>
          <w:trHeight w:val="1296"/>
        </w:trPr>
        <w:tc>
          <w:tcPr>
            <w:tcW w:w="107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424D659" w14:textId="77777777" w:rsidR="000C045D" w:rsidRPr="00481892" w:rsidRDefault="00FB79BE" w:rsidP="002F527F">
            <w:pPr>
              <w:jc w:val="center"/>
              <w:rPr>
                <w:b/>
                <w:bCs/>
                <w:sz w:val="28"/>
                <w:szCs w:val="28"/>
              </w:rPr>
            </w:pPr>
            <w:r w:rsidRPr="00481892">
              <w:rPr>
                <w:b/>
                <w:bCs/>
                <w:sz w:val="28"/>
                <w:szCs w:val="28"/>
              </w:rPr>
              <w:t>Article Outline</w:t>
            </w:r>
          </w:p>
          <w:p w14:paraId="567DDEAD" w14:textId="64431968" w:rsidR="00481892" w:rsidRPr="00133E4C" w:rsidRDefault="00133E4C" w:rsidP="00133E4C">
            <w:pPr>
              <w:rPr>
                <w:b/>
                <w:bCs/>
                <w:sz w:val="24"/>
                <w:szCs w:val="24"/>
              </w:rPr>
            </w:pPr>
            <w:r w:rsidRPr="00133E4C">
              <w:rPr>
                <w:b/>
                <w:bCs/>
                <w:sz w:val="24"/>
                <w:szCs w:val="24"/>
              </w:rPr>
              <w:t xml:space="preserve">Topic: </w:t>
            </w:r>
          </w:p>
          <w:p w14:paraId="2BA12369" w14:textId="7F75E61A" w:rsidR="00481892" w:rsidRPr="00481892" w:rsidRDefault="00481892" w:rsidP="00481892">
            <w:pPr>
              <w:rPr>
                <w:sz w:val="24"/>
                <w:szCs w:val="24"/>
              </w:rPr>
            </w:pPr>
            <w:r w:rsidRPr="00481892">
              <w:rPr>
                <w:b/>
                <w:bCs/>
                <w:sz w:val="24"/>
                <w:szCs w:val="24"/>
              </w:rPr>
              <w:t>Instructions:</w:t>
            </w:r>
            <w:r w:rsidRPr="00481892">
              <w:rPr>
                <w:sz w:val="24"/>
                <w:szCs w:val="24"/>
              </w:rPr>
              <w:t xml:space="preserve"> Use </w:t>
            </w:r>
            <w:r>
              <w:rPr>
                <w:sz w:val="24"/>
                <w:szCs w:val="24"/>
              </w:rPr>
              <w:t xml:space="preserve">your research article to answer each section in </w:t>
            </w:r>
            <w:r w:rsidR="00E51844">
              <w:rPr>
                <w:sz w:val="24"/>
                <w:szCs w:val="24"/>
              </w:rPr>
              <w:t xml:space="preserve">the </w:t>
            </w:r>
            <w:r w:rsidR="00673635">
              <w:rPr>
                <w:sz w:val="24"/>
                <w:szCs w:val="24"/>
              </w:rPr>
              <w:t xml:space="preserve">outline. </w:t>
            </w:r>
            <w:r w:rsidR="00133E4C">
              <w:rPr>
                <w:sz w:val="24"/>
                <w:szCs w:val="24"/>
              </w:rPr>
              <w:t xml:space="preserve">Feel free to use bullets if appropriate </w:t>
            </w:r>
          </w:p>
        </w:tc>
      </w:tr>
      <w:tr w:rsidR="00133E4C" w14:paraId="32342151" w14:textId="77777777" w:rsidTr="001114C7">
        <w:trPr>
          <w:trHeight w:val="1098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C6D6FC" w14:textId="4A553C6F" w:rsidR="00725379" w:rsidRPr="000F1B1F" w:rsidRDefault="003D6158" w:rsidP="002F527F">
            <w:pPr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Author’s Name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5B3242A9" w14:textId="77777777" w:rsidR="00725379" w:rsidRPr="000F1B1F" w:rsidRDefault="00725379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328F0488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C7F99F" w14:textId="2A0F94B4" w:rsidR="002F527F" w:rsidRPr="000F1B1F" w:rsidRDefault="003D6158" w:rsidP="002F527F">
            <w:pPr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Name of Article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31C01FC1" w14:textId="77777777" w:rsidR="00725379" w:rsidRPr="000F1B1F" w:rsidRDefault="00725379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207C8C68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ADB1F2" w14:textId="484FB6B3" w:rsidR="00725379" w:rsidRPr="000F1B1F" w:rsidRDefault="003D6158" w:rsidP="002F52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Article Publication Date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299050E8" w14:textId="77777777" w:rsidR="00725379" w:rsidRPr="000F1B1F" w:rsidRDefault="00725379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0C0CDEF7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232721" w14:textId="560D0144" w:rsidR="00725379" w:rsidRPr="000F1B1F" w:rsidRDefault="003D6158" w:rsidP="002F52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  <w:r w:rsidR="00133E4C">
              <w:rPr>
                <w:sz w:val="28"/>
                <w:szCs w:val="28"/>
              </w:rPr>
              <w:t xml:space="preserve"> of the Research 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10A1036B" w14:textId="77777777" w:rsidR="00725379" w:rsidRPr="000F1B1F" w:rsidRDefault="00725379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6D19189F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2D6E74" w14:textId="7845B268" w:rsidR="00481892" w:rsidRDefault="00133E4C" w:rsidP="002F52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Name of Theoretical or </w:t>
            </w:r>
            <w:r w:rsidR="00481892">
              <w:rPr>
                <w:sz w:val="28"/>
                <w:szCs w:val="28"/>
              </w:rPr>
              <w:t>C</w:t>
            </w:r>
            <w:r w:rsidR="00481892" w:rsidRPr="00481892">
              <w:rPr>
                <w:sz w:val="28"/>
                <w:szCs w:val="28"/>
              </w:rPr>
              <w:t xml:space="preserve">onceptual </w:t>
            </w:r>
            <w:r w:rsidR="00481892">
              <w:rPr>
                <w:sz w:val="28"/>
                <w:szCs w:val="28"/>
              </w:rPr>
              <w:t>F</w:t>
            </w:r>
            <w:r w:rsidR="00481892" w:rsidRPr="00481892">
              <w:rPr>
                <w:sz w:val="28"/>
                <w:szCs w:val="28"/>
              </w:rPr>
              <w:t>ramework (if applicable</w:t>
            </w:r>
            <w:r w:rsidR="00481892">
              <w:rPr>
                <w:sz w:val="28"/>
                <w:szCs w:val="28"/>
              </w:rPr>
              <w:t>)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60F333DA" w14:textId="77777777" w:rsidR="00481892" w:rsidRPr="000F1B1F" w:rsidRDefault="00481892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751A73C4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D25AF5" w14:textId="1F36CE4A" w:rsidR="000C045D" w:rsidRPr="000F1B1F" w:rsidRDefault="003D6158" w:rsidP="002F527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Research Methodolog</w:t>
            </w:r>
            <w:r w:rsidR="00133E4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y and Procedure 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74F84FCD" w14:textId="77777777" w:rsidR="000C045D" w:rsidRPr="000F1B1F" w:rsidRDefault="000C045D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24B40D1C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0136BC" w14:textId="26EB7B64" w:rsidR="00133E4C" w:rsidRDefault="00133E4C" w:rsidP="002F52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 w:rsidR="006D33C8">
              <w:rPr>
                <w:sz w:val="28"/>
                <w:szCs w:val="28"/>
              </w:rPr>
              <w:t>articipants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089DB1A0" w14:textId="77777777" w:rsidR="00133E4C" w:rsidRPr="000F1B1F" w:rsidRDefault="00133E4C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71E29DA3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D80FA1" w14:textId="1B2BEBEA" w:rsidR="00725379" w:rsidRPr="000F1B1F" w:rsidRDefault="00133E4C" w:rsidP="002F52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Relevant Concepts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05DC5CD9" w14:textId="77777777" w:rsidR="00725379" w:rsidRPr="000F1B1F" w:rsidRDefault="00725379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514923AC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B9026F8" w14:textId="4A66ACDC" w:rsidR="000C045D" w:rsidRPr="000F1B1F" w:rsidRDefault="003D6158" w:rsidP="000C045D">
            <w:pPr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Conclusion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0433C63F" w14:textId="77777777" w:rsidR="00725379" w:rsidRPr="000F1B1F" w:rsidRDefault="00725379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7B769E41" w14:textId="77777777" w:rsidTr="001114C7">
        <w:trPr>
          <w:trHeight w:val="1098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EA4D94" w14:textId="55BDDB83" w:rsidR="00725379" w:rsidRPr="000F1B1F" w:rsidRDefault="003D6158" w:rsidP="002F527F">
            <w:pPr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Limitations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20AF2DA4" w14:textId="77777777" w:rsidR="00725379" w:rsidRPr="000F1B1F" w:rsidRDefault="00725379" w:rsidP="002F527F">
            <w:pPr>
              <w:jc w:val="center"/>
              <w:rPr>
                <w:sz w:val="28"/>
                <w:szCs w:val="28"/>
              </w:rPr>
            </w:pPr>
          </w:p>
        </w:tc>
      </w:tr>
      <w:tr w:rsidR="00133E4C" w14:paraId="5C3EC49D" w14:textId="77777777" w:rsidTr="000F1B1F">
        <w:trPr>
          <w:trHeight w:val="1296"/>
        </w:trPr>
        <w:tc>
          <w:tcPr>
            <w:tcW w:w="25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F186C0" w14:textId="411C5967" w:rsidR="000F1B1F" w:rsidRPr="000F1B1F" w:rsidRDefault="003D6158" w:rsidP="002F527F">
            <w:pPr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Suggestions for Future Research</w:t>
            </w:r>
          </w:p>
        </w:tc>
        <w:tc>
          <w:tcPr>
            <w:tcW w:w="8222" w:type="dxa"/>
            <w:tcBorders>
              <w:left w:val="single" w:sz="18" w:space="0" w:color="auto"/>
            </w:tcBorders>
            <w:vAlign w:val="center"/>
          </w:tcPr>
          <w:p w14:paraId="3CCB3F0E" w14:textId="77777777" w:rsidR="00725379" w:rsidRPr="000F1B1F" w:rsidRDefault="00725379" w:rsidP="002F527F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F254729" w14:textId="77777777" w:rsidR="00725379" w:rsidRDefault="00725379"/>
    <w:sectPr w:rsidR="00725379" w:rsidSect="00892F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FD6F5" w14:textId="77777777" w:rsidR="005958D1" w:rsidRDefault="005958D1" w:rsidP="000F1B1F">
      <w:pPr>
        <w:spacing w:after="0" w:line="240" w:lineRule="auto"/>
      </w:pPr>
      <w:r>
        <w:separator/>
      </w:r>
    </w:p>
  </w:endnote>
  <w:endnote w:type="continuationSeparator" w:id="0">
    <w:p w14:paraId="47BCDC12" w14:textId="77777777" w:rsidR="005958D1" w:rsidRDefault="005958D1" w:rsidP="000F1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7D08" w14:textId="77777777" w:rsidR="009C2980" w:rsidRDefault="009C29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E5AAB" w14:textId="77777777" w:rsidR="009C2980" w:rsidRDefault="009C29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60A9" w14:textId="77777777" w:rsidR="009C2980" w:rsidRDefault="009C2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275D8" w14:textId="77777777" w:rsidR="005958D1" w:rsidRDefault="005958D1" w:rsidP="000F1B1F">
      <w:pPr>
        <w:spacing w:after="0" w:line="240" w:lineRule="auto"/>
      </w:pPr>
      <w:r>
        <w:separator/>
      </w:r>
    </w:p>
  </w:footnote>
  <w:footnote w:type="continuationSeparator" w:id="0">
    <w:p w14:paraId="040098EC" w14:textId="77777777" w:rsidR="005958D1" w:rsidRDefault="005958D1" w:rsidP="000F1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5263" w14:textId="77777777" w:rsidR="009C2980" w:rsidRDefault="009C29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8679" w14:textId="77777777" w:rsidR="009C2980" w:rsidRDefault="009C29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F8FF5" w14:textId="0059DC0B" w:rsidR="000F1B1F" w:rsidRPr="00605251" w:rsidRDefault="00770318" w:rsidP="00605251">
    <w:pPr>
      <w:pStyle w:val="Header"/>
      <w:jc w:val="center"/>
      <w:rPr>
        <w:b/>
        <w:color w:val="00B0F0"/>
        <w:sz w:val="56"/>
        <w:szCs w:val="5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73299A" wp14:editId="63B3B5FF">
              <wp:simplePos x="0" y="0"/>
              <wp:positionH relativeFrom="column">
                <wp:posOffset>5410200</wp:posOffset>
              </wp:positionH>
              <wp:positionV relativeFrom="paragraph">
                <wp:posOffset>-236220</wp:posOffset>
              </wp:positionV>
              <wp:extent cx="1005840" cy="731520"/>
              <wp:effectExtent l="0" t="0" r="0" b="0"/>
              <wp:wrapNone/>
              <wp:docPr id="109648075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" cy="731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DFB6EE0" w14:textId="77777777" w:rsidR="00605251" w:rsidRDefault="00605251" w:rsidP="0060525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87F4EAB" wp14:editId="66F9B2D0">
                                <wp:extent cx="508000" cy="633730"/>
                                <wp:effectExtent l="0" t="0" r="6350" b="0"/>
                                <wp:docPr id="6" name="Picture 6" descr="Icon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 descr="Icon&#10;&#10;Description automatically generated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8000" cy="6337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7329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26pt;margin-top:-18.6pt;width:79.2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" fillcolor="white [3201]" stroked="f" strokeweight=".5pt">
              <v:textbox>
                <w:txbxContent>
                  <w:p w14:paraId="1DFB6EE0" w14:textId="77777777" w:rsidR="00605251" w:rsidRDefault="00605251" w:rsidP="00605251">
                    <w:r>
                      <w:rPr>
                        <w:noProof/>
                      </w:rPr>
                      <w:drawing>
                        <wp:inline distT="0" distB="0" distL="0" distR="0" wp14:anchorId="187F4EAB" wp14:editId="66F9B2D0">
                          <wp:extent cx="508000" cy="633730"/>
                          <wp:effectExtent l="0" t="0" r="6350" b="0"/>
                          <wp:docPr id="6" name="Picture 6" descr="Icon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 descr="Icon&#10;&#10;Description automatically generated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8000" cy="6337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605251" w:rsidRPr="00F04E2F">
      <w:rPr>
        <w:b/>
        <w:noProof/>
        <w:color w:val="0070C0"/>
        <w:sz w:val="56"/>
        <w:szCs w:val="56"/>
      </w:rPr>
      <w:t>Academic Success Center</w:t>
    </w:r>
  </w:p>
  <w:p w14:paraId="18527FA6" w14:textId="77777777" w:rsidR="000F1B1F" w:rsidRDefault="000F1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931EB"/>
    <w:multiLevelType w:val="multilevel"/>
    <w:tmpl w:val="3FB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22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QwtzQ3sjAxtzQysTRU0lEKTi0uzszPAykwrAUAlFs5WCwAAAA="/>
  </w:docVars>
  <w:rsids>
    <w:rsidRoot w:val="00D47DDC"/>
    <w:rsid w:val="00074A2F"/>
    <w:rsid w:val="000C045D"/>
    <w:rsid w:val="000F1B1F"/>
    <w:rsid w:val="001114C7"/>
    <w:rsid w:val="00133E4C"/>
    <w:rsid w:val="001B3890"/>
    <w:rsid w:val="002010E5"/>
    <w:rsid w:val="00213B2F"/>
    <w:rsid w:val="002F527F"/>
    <w:rsid w:val="00320971"/>
    <w:rsid w:val="00360FA0"/>
    <w:rsid w:val="003D6158"/>
    <w:rsid w:val="0046249B"/>
    <w:rsid w:val="00474918"/>
    <w:rsid w:val="00481892"/>
    <w:rsid w:val="005958D1"/>
    <w:rsid w:val="005A172B"/>
    <w:rsid w:val="005B057F"/>
    <w:rsid w:val="005F150A"/>
    <w:rsid w:val="00605251"/>
    <w:rsid w:val="00673635"/>
    <w:rsid w:val="00684FB8"/>
    <w:rsid w:val="006D33C8"/>
    <w:rsid w:val="006E0EAD"/>
    <w:rsid w:val="006F4005"/>
    <w:rsid w:val="00725379"/>
    <w:rsid w:val="0075626D"/>
    <w:rsid w:val="00770318"/>
    <w:rsid w:val="008313A1"/>
    <w:rsid w:val="00842F12"/>
    <w:rsid w:val="00873614"/>
    <w:rsid w:val="0088370B"/>
    <w:rsid w:val="00892F54"/>
    <w:rsid w:val="008D0110"/>
    <w:rsid w:val="008E695A"/>
    <w:rsid w:val="008F0502"/>
    <w:rsid w:val="00937B5E"/>
    <w:rsid w:val="009C2980"/>
    <w:rsid w:val="00A60549"/>
    <w:rsid w:val="00B91C63"/>
    <w:rsid w:val="00B96B1C"/>
    <w:rsid w:val="00D47DDC"/>
    <w:rsid w:val="00DE0592"/>
    <w:rsid w:val="00DF0E59"/>
    <w:rsid w:val="00E27840"/>
    <w:rsid w:val="00E51844"/>
    <w:rsid w:val="00F02559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EBD60"/>
  <w15:docId w15:val="{BC92E9A4-2CBA-41D0-BC82-D1AC7D48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5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1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B1F"/>
  </w:style>
  <w:style w:type="paragraph" w:styleId="Footer">
    <w:name w:val="footer"/>
    <w:basedOn w:val="Normal"/>
    <w:link w:val="FooterChar"/>
    <w:uiPriority w:val="99"/>
    <w:unhideWhenUsed/>
    <w:rsid w:val="000F1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B1F"/>
  </w:style>
  <w:style w:type="paragraph" w:styleId="BalloonText">
    <w:name w:val="Balloon Text"/>
    <w:basedOn w:val="Normal"/>
    <w:link w:val="BalloonTextChar"/>
    <w:uiPriority w:val="99"/>
    <w:semiHidden/>
    <w:unhideWhenUsed/>
    <w:rsid w:val="000F1B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B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gif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daines\Downloads\Annotated_Bibliography_Outline%20(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C:\Users\rdaines\Downloads\Annotated_Bibliography_Outline (4).dotx</Template>
  <TotalTime>1</TotalTime>
  <Pages>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nnotated Bibliography Outline     7/10/2014</vt:lpstr>
    </vt:vector>
  </TitlesOfParts>
  <Company>Hewlett-Packard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nnotated Bibliography Outline     7/10/2014</dc:title>
  <dc:creator>Ramon Daines</dc:creator>
  <cp:lastModifiedBy>Mairet Murias</cp:lastModifiedBy>
  <cp:revision>2</cp:revision>
  <dcterms:created xsi:type="dcterms:W3CDTF">2026-04-26T17:12:00Z</dcterms:created>
  <dcterms:modified xsi:type="dcterms:W3CDTF">2026-04-26T17:12:00Z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2c74c12a-bcc4-4114-ad4d-3f00b710ca8b</vt:lpwstr>
  </property>
</Properties>
</file>